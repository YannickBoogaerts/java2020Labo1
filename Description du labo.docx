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</w:t>
      </w:r>
      <w:r>
        <w:t xml:space="preserve">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</w:r>
      <w:r>
        <w:t xml:space="preserve">afin de pouvoir créer le planning </w:t>
      </w:r>
    </w:p>
    <w:p w:rsidR="008345C2" w:rsidRDefault="008345C2" w:rsidP="008345C2">
      <w:pPr>
        <w:pStyle w:val="Titre2"/>
      </w:pPr>
      <w:r>
        <w:t>Définition</w:t>
      </w:r>
    </w:p>
    <w:p w:rsidR="008345C2" w:rsidRDefault="008345C2" w:rsidP="008345C2">
      <w:pPr>
        <w:pStyle w:val="Titre4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E80C6A">
      <w:pPr>
        <w:pStyle w:val="Titre4"/>
      </w:pPr>
      <w:r>
        <w:t>A</w:t>
      </w:r>
      <w:r>
        <w:t>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Pr="00E80C6A" w:rsidRDefault="00E80C6A" w:rsidP="00E80C6A">
      <w:pPr>
        <w:ind w:left="360"/>
      </w:pPr>
      <w:proofErr w:type="gramStart"/>
      <w:r>
        <w:t>La</w:t>
      </w:r>
      <w:proofErr w:type="gramEnd"/>
      <w:r>
        <w:t xml:space="preserve"> début et la durée doivent définir une période de temps comprise dans la durée du stage.</w:t>
      </w:r>
      <w:bookmarkStart w:id="0" w:name="_GoBack"/>
      <w:bookmarkEnd w:id="0"/>
    </w:p>
    <w:sectPr w:rsidR="00E80C6A" w:rsidRPr="00E80C6A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DAE" w:rsidRDefault="00F02DAE" w:rsidP="00D85D72">
      <w:r>
        <w:separator/>
      </w:r>
    </w:p>
  </w:endnote>
  <w:endnote w:type="continuationSeparator" w:id="0">
    <w:p w:rsidR="00F02DAE" w:rsidRDefault="00F02DAE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1C7CC130" wp14:editId="790C0009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CD3D03">
        <w:rPr>
          <w:noProof/>
        </w:rPr>
        <w:t>Description du labo.docx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CD3D03">
      <w:rPr>
        <w:noProof/>
      </w:rPr>
      <w:t>04/11/2020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E80C6A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F02DAE">
      <w:fldChar w:fldCharType="begin"/>
    </w:r>
    <w:r w:rsidR="00F02DAE">
      <w:instrText>NUMPAGES  \* Arabic  \* MERGEFORMAT</w:instrText>
    </w:r>
    <w:r w:rsidR="00F02DAE">
      <w:fldChar w:fldCharType="separate"/>
    </w:r>
    <w:r w:rsidR="00E80C6A">
      <w:rPr>
        <w:noProof/>
      </w:rPr>
      <w:t>1</w:t>
    </w:r>
    <w:r w:rsidR="00F02DAE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DAE" w:rsidRDefault="00F02DAE" w:rsidP="00D85D72">
      <w:r>
        <w:separator/>
      </w:r>
    </w:p>
  </w:footnote>
  <w:footnote w:type="continuationSeparator" w:id="0">
    <w:p w:rsidR="00F02DAE" w:rsidRDefault="00F02DAE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pStyle w:val="Titre3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13118"/>
    <w:rsid w:val="001163E8"/>
    <w:rsid w:val="001619C2"/>
    <w:rsid w:val="001E34C9"/>
    <w:rsid w:val="00255084"/>
    <w:rsid w:val="00264731"/>
    <w:rsid w:val="002A5BE7"/>
    <w:rsid w:val="003B4739"/>
    <w:rsid w:val="003E39AC"/>
    <w:rsid w:val="00400472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345C2"/>
    <w:rsid w:val="00871A2F"/>
    <w:rsid w:val="008E2AE9"/>
    <w:rsid w:val="009430B3"/>
    <w:rsid w:val="009514A2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CD3D03"/>
    <w:rsid w:val="00D3596D"/>
    <w:rsid w:val="00D52592"/>
    <w:rsid w:val="00D85D72"/>
    <w:rsid w:val="00DE5761"/>
    <w:rsid w:val="00E31FFA"/>
    <w:rsid w:val="00E62173"/>
    <w:rsid w:val="00E80C6A"/>
    <w:rsid w:val="00EB752E"/>
    <w:rsid w:val="00EF5FD6"/>
    <w:rsid w:val="00F02DAE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00000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7A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1620</TotalTime>
  <Pages>1</Pages>
  <Words>224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1455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5</cp:revision>
  <cp:lastPrinted>2020-11-04T09:51:00Z</cp:lastPrinted>
  <dcterms:created xsi:type="dcterms:W3CDTF">2020-11-03T07:10:00Z</dcterms:created>
  <dcterms:modified xsi:type="dcterms:W3CDTF">2020-11-04T10:10:00Z</dcterms:modified>
</cp:coreProperties>
</file>