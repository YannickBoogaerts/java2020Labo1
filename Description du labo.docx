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 xml:space="preserve">afin de pouvoir créer le planning </w:t>
      </w:r>
    </w:p>
    <w:p w:rsidR="00991714" w:rsidRDefault="00991714" w:rsidP="00991714">
      <w:pPr>
        <w:pStyle w:val="Titre3"/>
      </w:pPr>
      <w:bookmarkStart w:id="0" w:name="_GoBack"/>
      <w:r>
        <w:t>Afficher horaire du stage</w:t>
      </w:r>
      <w:bookmarkEnd w:id="0"/>
    </w:p>
    <w:p w:rsidR="00991714" w:rsidRDefault="00991714" w:rsidP="00991714">
      <w:pPr>
        <w:pStyle w:val="userstory"/>
      </w:pPr>
      <w:r>
        <w:t>En tant que :</w:t>
      </w:r>
      <w:r>
        <w:tab/>
      </w:r>
      <w:r>
        <w:t>participant</w:t>
      </w:r>
    </w:p>
    <w:p w:rsidR="00991714" w:rsidRDefault="00991714" w:rsidP="00991714">
      <w:pPr>
        <w:pStyle w:val="userstory"/>
      </w:pPr>
      <w:r>
        <w:t xml:space="preserve">Je veux : </w:t>
      </w:r>
      <w:r>
        <w:tab/>
        <w:t xml:space="preserve">pouvoir </w:t>
      </w:r>
      <w:r>
        <w:t>afficher l’horaire des activités du stage</w:t>
      </w:r>
      <w:r>
        <w:t xml:space="preserve"> </w:t>
      </w:r>
    </w:p>
    <w:p w:rsidR="00991714" w:rsidRDefault="00991714" w:rsidP="00991714">
      <w:pPr>
        <w:pStyle w:val="userstory"/>
      </w:pPr>
      <w:r>
        <w:t xml:space="preserve">Afin de : </w:t>
      </w:r>
      <w:r>
        <w:tab/>
        <w:t>afin d’organiser mon temps</w:t>
      </w:r>
    </w:p>
    <w:p w:rsidR="00991714" w:rsidRPr="00991714" w:rsidRDefault="00991714" w:rsidP="00991714"/>
    <w:p w:rsidR="008345C2" w:rsidRDefault="008345C2" w:rsidP="008345C2">
      <w:pPr>
        <w:pStyle w:val="Titre2"/>
      </w:pPr>
      <w:r>
        <w:t>Définition</w:t>
      </w:r>
    </w:p>
    <w:p w:rsidR="008345C2" w:rsidRDefault="008345C2" w:rsidP="008345C2">
      <w:pPr>
        <w:pStyle w:val="Titre4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E80C6A">
      <w:pPr>
        <w:pStyle w:val="Titre4"/>
      </w:pPr>
      <w:r>
        <w:t>Activité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Default="00991714" w:rsidP="00E80C6A">
      <w:pPr>
        <w:ind w:left="360"/>
      </w:pPr>
      <w:r>
        <w:t>Le</w:t>
      </w:r>
      <w:r w:rsidR="00E80C6A">
        <w:t xml:space="preserve"> début et la durée doivent définir une période de temps comprise dans la durée du stage.</w:t>
      </w:r>
    </w:p>
    <w:p w:rsidR="00991714" w:rsidRDefault="00991714" w:rsidP="00991714">
      <w:pPr>
        <w:pStyle w:val="Titre4"/>
      </w:pPr>
      <w:r>
        <w:t>Horaire d’un stage</w:t>
      </w:r>
    </w:p>
    <w:p w:rsidR="00991714" w:rsidRDefault="00991714" w:rsidP="00E80C6A">
      <w:pPr>
        <w:ind w:left="360"/>
      </w:pPr>
      <w:r>
        <w:t>Les activités seront affichées dans l’ordre chronologique de début d’activité.</w:t>
      </w:r>
    </w:p>
    <w:p w:rsidR="00991714" w:rsidRDefault="00991714" w:rsidP="00E80C6A">
      <w:pPr>
        <w:ind w:left="360"/>
      </w:pPr>
      <w:r>
        <w:t>L’affichage reprendra dans l’ordre journée par journée l’heure de début l’heure de fin le nom de l’activité suivit entre parenthèse de la durée en minutes de l’activité.</w:t>
      </w:r>
    </w:p>
    <w:p w:rsidR="00991714" w:rsidRDefault="00991714" w:rsidP="00991714">
      <w:pPr>
        <w:pStyle w:val="Titre2"/>
      </w:pPr>
      <w:r>
        <w:lastRenderedPageBreak/>
        <w:t>Ecran exemple</w:t>
      </w:r>
      <w:r w:rsidR="00DC22FD">
        <w:t>s</w:t>
      </w:r>
    </w:p>
    <w:p w:rsidR="00991714" w:rsidRDefault="00991714" w:rsidP="00DC22FD">
      <w:pPr>
        <w:pStyle w:val="Titre4"/>
      </w:pPr>
      <w:r>
        <w:t>Horaire de stage</w:t>
      </w:r>
    </w:p>
    <w:p w:rsidR="00991714" w:rsidRDefault="00991714" w:rsidP="00991714">
      <w:r>
        <w:t>Samedi 10 octobre 2020</w:t>
      </w:r>
    </w:p>
    <w:p w:rsidR="00991714" w:rsidRPr="00991714" w:rsidRDefault="00991714" w:rsidP="00991714">
      <w:pPr>
        <w:rPr>
          <w:lang w:val="en-US"/>
        </w:rPr>
      </w:pPr>
      <w:r>
        <w:tab/>
      </w:r>
      <w:r w:rsidRPr="00991714">
        <w:rPr>
          <w:lang w:val="en-US"/>
        </w:rPr>
        <w:t>9h00</w:t>
      </w:r>
      <w:r w:rsidR="00475088">
        <w:rPr>
          <w:lang w:val="en-US"/>
        </w:rPr>
        <w:t xml:space="preserve"> - </w:t>
      </w:r>
      <w:r w:rsidRPr="00991714">
        <w:rPr>
          <w:lang w:val="en-US"/>
        </w:rPr>
        <w:t xml:space="preserve">10h45 premier </w:t>
      </w:r>
      <w:proofErr w:type="spellStart"/>
      <w:r w:rsidRPr="00991714">
        <w:rPr>
          <w:lang w:val="en-US"/>
        </w:rPr>
        <w:t>rendory</w:t>
      </w:r>
      <w:proofErr w:type="spellEnd"/>
      <w:r w:rsidRPr="00991714">
        <w:rPr>
          <w:lang w:val="en-US"/>
        </w:rPr>
        <w:t xml:space="preserve"> (105 minutes)</w:t>
      </w:r>
    </w:p>
    <w:p w:rsidR="00991714" w:rsidRPr="00DC22FD" w:rsidRDefault="00991714" w:rsidP="00991714">
      <w:r>
        <w:rPr>
          <w:lang w:val="en-US"/>
        </w:rPr>
        <w:tab/>
      </w:r>
      <w:r w:rsidRPr="00DC22FD">
        <w:t>12h00</w:t>
      </w:r>
      <w:r w:rsidR="00475088" w:rsidRPr="00DC22FD">
        <w:t xml:space="preserve"> </w:t>
      </w:r>
      <w:r w:rsidR="00AA3D63" w:rsidRPr="00DC22FD">
        <w:t>–</w:t>
      </w:r>
      <w:r w:rsidR="00475088" w:rsidRPr="00DC22FD">
        <w:t xml:space="preserve"> </w:t>
      </w:r>
      <w:r w:rsidR="00AA3D63" w:rsidRPr="00DC22FD">
        <w:t>15h00  Démonstration (</w:t>
      </w:r>
      <w:r w:rsidR="00DC22FD" w:rsidRPr="00DC22FD">
        <w:t>180 minutes)</w:t>
      </w:r>
    </w:p>
    <w:p w:rsidR="00DC22FD" w:rsidRPr="00DC22FD" w:rsidRDefault="00DC22FD" w:rsidP="00991714">
      <w:r w:rsidRPr="00DC22FD">
        <w:t>Dimanche 11 octobre 2020</w:t>
      </w:r>
    </w:p>
    <w:p w:rsidR="00DC22FD" w:rsidRDefault="00DC22FD" w:rsidP="00DC22FD">
      <w:r>
        <w:tab/>
      </w:r>
      <w:r w:rsidRPr="00DC22FD">
        <w:t xml:space="preserve">9h00 - 10h45 </w:t>
      </w:r>
      <w:r w:rsidRPr="00DC22FD">
        <w:t>deuxième</w:t>
      </w:r>
      <w:r w:rsidRPr="00DC22FD">
        <w:t xml:space="preserve"> </w:t>
      </w:r>
      <w:proofErr w:type="spellStart"/>
      <w:r w:rsidRPr="00DC22FD">
        <w:t>rendory</w:t>
      </w:r>
      <w:proofErr w:type="spellEnd"/>
      <w:r w:rsidRPr="00DC22FD">
        <w:t xml:space="preserve"> (105 minutes)</w:t>
      </w:r>
    </w:p>
    <w:p w:rsidR="00DC22FD" w:rsidRPr="00DC22FD" w:rsidRDefault="00DC22FD" w:rsidP="00DC22FD">
      <w:r>
        <w:tab/>
        <w:t>11h00 – 12h30 verre de l’amitié (90 minutes)</w:t>
      </w:r>
    </w:p>
    <w:p w:rsidR="00DC22FD" w:rsidRPr="00DC22FD" w:rsidRDefault="00DC22FD" w:rsidP="00991714"/>
    <w:sectPr w:rsidR="00DC22FD" w:rsidRPr="00DC22FD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A17" w:rsidRDefault="008C1A17" w:rsidP="00D85D72">
      <w:r>
        <w:separator/>
      </w:r>
    </w:p>
  </w:endnote>
  <w:endnote w:type="continuationSeparator" w:id="0">
    <w:p w:rsidR="008C1A17" w:rsidRDefault="008C1A17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1C7CC130" wp14:editId="790C0009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1A17">
      <w:fldChar w:fldCharType="begin"/>
    </w:r>
    <w:r w:rsidR="008C1A17">
      <w:instrText xml:space="preserve"> FILENAME \* MERGEFORMAT </w:instrText>
    </w:r>
    <w:r w:rsidR="008C1A17">
      <w:fldChar w:fldCharType="separate"/>
    </w:r>
    <w:r w:rsidR="00CD3D03">
      <w:rPr>
        <w:noProof/>
      </w:rPr>
      <w:t>Description du labo.docx</w:t>
    </w:r>
    <w:r w:rsidR="008C1A17">
      <w:rPr>
        <w:noProof/>
      </w:rPr>
      <w:fldChar w:fldCharType="end"/>
    </w:r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991714">
      <w:rPr>
        <w:noProof/>
      </w:rPr>
      <w:t>05/11/2020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C22FD">
      <w:rPr>
        <w:noProof/>
      </w:rPr>
      <w:t>1</w:t>
    </w:r>
    <w:r w:rsidR="00C211E2" w:rsidRPr="00C0360C">
      <w:fldChar w:fldCharType="end"/>
    </w:r>
    <w:r w:rsidR="00C211E2" w:rsidRPr="00C0360C">
      <w:t>/</w:t>
    </w:r>
    <w:fldSimple w:instr="NUMPAGES  \* Arabic  \* MERGEFORMAT">
      <w:r w:rsidR="00DC22FD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A17" w:rsidRDefault="008C1A17" w:rsidP="00D85D72">
      <w:r>
        <w:separator/>
      </w:r>
    </w:p>
  </w:footnote>
  <w:footnote w:type="continuationSeparator" w:id="0">
    <w:p w:rsidR="008C1A17" w:rsidRDefault="008C1A17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13118"/>
    <w:rsid w:val="001163E8"/>
    <w:rsid w:val="001619C2"/>
    <w:rsid w:val="001E34C9"/>
    <w:rsid w:val="00255084"/>
    <w:rsid w:val="00264731"/>
    <w:rsid w:val="002A5BE7"/>
    <w:rsid w:val="003B4739"/>
    <w:rsid w:val="003E39AC"/>
    <w:rsid w:val="00400472"/>
    <w:rsid w:val="00475088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345C2"/>
    <w:rsid w:val="00871A2F"/>
    <w:rsid w:val="008C1A17"/>
    <w:rsid w:val="008E2AE9"/>
    <w:rsid w:val="009430B3"/>
    <w:rsid w:val="009514A2"/>
    <w:rsid w:val="00972806"/>
    <w:rsid w:val="00990A93"/>
    <w:rsid w:val="00991714"/>
    <w:rsid w:val="00A15DD3"/>
    <w:rsid w:val="00A957C6"/>
    <w:rsid w:val="00AA3D63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CD3D03"/>
    <w:rsid w:val="00D3596D"/>
    <w:rsid w:val="00D52592"/>
    <w:rsid w:val="00D85D72"/>
    <w:rsid w:val="00DC22FD"/>
    <w:rsid w:val="00DE5761"/>
    <w:rsid w:val="00E31FFA"/>
    <w:rsid w:val="00E62173"/>
    <w:rsid w:val="00E80C6A"/>
    <w:rsid w:val="00EB752E"/>
    <w:rsid w:val="00EF5FD6"/>
    <w:rsid w:val="00F02DAE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714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991714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171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917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917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991714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991714"/>
  </w:style>
  <w:style w:type="character" w:customStyle="1" w:styleId="Titre1Car">
    <w:name w:val="Titre 1 Car"/>
    <w:basedOn w:val="Policepardfaut"/>
    <w:link w:val="Titre1"/>
    <w:uiPriority w:val="9"/>
    <w:rsid w:val="00991714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9171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9171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91714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991714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991714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991714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991714"/>
  </w:style>
  <w:style w:type="paragraph" w:styleId="Pieddepage">
    <w:name w:val="footer"/>
    <w:basedOn w:val="Normal"/>
    <w:link w:val="PieddepageCar"/>
    <w:uiPriority w:val="99"/>
    <w:unhideWhenUsed/>
    <w:rsid w:val="00991714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991714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991714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991714"/>
  </w:style>
  <w:style w:type="character" w:customStyle="1" w:styleId="PucesCar">
    <w:name w:val="Puces Car"/>
    <w:basedOn w:val="ParagraphedelisteCar"/>
    <w:link w:val="Puces"/>
    <w:rsid w:val="00991714"/>
  </w:style>
  <w:style w:type="table" w:styleId="Grilledutableau">
    <w:name w:val="Table Grid"/>
    <w:basedOn w:val="TableauNormal"/>
    <w:uiPriority w:val="39"/>
    <w:rsid w:val="00991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91714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991714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991714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991714"/>
  </w:style>
  <w:style w:type="character" w:customStyle="1" w:styleId="ListepointsCar">
    <w:name w:val="Liste points Car"/>
    <w:basedOn w:val="ParagraphedelisteCar"/>
    <w:link w:val="Listepoints"/>
    <w:rsid w:val="00991714"/>
  </w:style>
  <w:style w:type="character" w:styleId="Lienhypertexte">
    <w:name w:val="Hyperlink"/>
    <w:basedOn w:val="Policepardfaut"/>
    <w:uiPriority w:val="99"/>
    <w:unhideWhenUsed/>
    <w:rsid w:val="00991714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991714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991714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991714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991714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714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991714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171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917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917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991714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991714"/>
  </w:style>
  <w:style w:type="character" w:customStyle="1" w:styleId="Titre1Car">
    <w:name w:val="Titre 1 Car"/>
    <w:basedOn w:val="Policepardfaut"/>
    <w:link w:val="Titre1"/>
    <w:uiPriority w:val="9"/>
    <w:rsid w:val="00991714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9171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9171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91714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991714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991714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991714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991714"/>
  </w:style>
  <w:style w:type="paragraph" w:styleId="Pieddepage">
    <w:name w:val="footer"/>
    <w:basedOn w:val="Normal"/>
    <w:link w:val="PieddepageCar"/>
    <w:uiPriority w:val="99"/>
    <w:unhideWhenUsed/>
    <w:rsid w:val="00991714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991714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991714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991714"/>
  </w:style>
  <w:style w:type="character" w:customStyle="1" w:styleId="PucesCar">
    <w:name w:val="Puces Car"/>
    <w:basedOn w:val="ParagraphedelisteCar"/>
    <w:link w:val="Puces"/>
    <w:rsid w:val="00991714"/>
  </w:style>
  <w:style w:type="table" w:styleId="Grilledutableau">
    <w:name w:val="Table Grid"/>
    <w:basedOn w:val="TableauNormal"/>
    <w:uiPriority w:val="39"/>
    <w:rsid w:val="00991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91714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991714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991714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991714"/>
  </w:style>
  <w:style w:type="character" w:customStyle="1" w:styleId="ListepointsCar">
    <w:name w:val="Liste points Car"/>
    <w:basedOn w:val="ParagraphedelisteCar"/>
    <w:link w:val="Listepoints"/>
    <w:rsid w:val="00991714"/>
  </w:style>
  <w:style w:type="character" w:styleId="Lienhypertexte">
    <w:name w:val="Hyperlink"/>
    <w:basedOn w:val="Policepardfaut"/>
    <w:uiPriority w:val="99"/>
    <w:unhideWhenUsed/>
    <w:rsid w:val="00991714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991714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991714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991714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991714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C622E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0C622E"/>
    <w:rsid w:val="00762C78"/>
    <w:rsid w:val="007A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1657</TotalTime>
  <Pages>2</Pages>
  <Words>328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6</cp:revision>
  <cp:lastPrinted>2020-11-04T09:51:00Z</cp:lastPrinted>
  <dcterms:created xsi:type="dcterms:W3CDTF">2020-11-03T07:10:00Z</dcterms:created>
  <dcterms:modified xsi:type="dcterms:W3CDTF">2020-11-05T14:33:00Z</dcterms:modified>
</cp:coreProperties>
</file>